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6D2CF1" w14:textId="4BBC6797" w:rsidR="00186FEC" w:rsidRDefault="00186FEC" w:rsidP="00C62BF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                                                          EXP NO – 1.4</w:t>
      </w:r>
    </w:p>
    <w:p w14:paraId="2748CFB3" w14:textId="2D69F873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00966" wp14:editId="79D6B24C">
                <wp:simplePos x="0" y="0"/>
                <wp:positionH relativeFrom="column">
                  <wp:posOffset>-264160</wp:posOffset>
                </wp:positionH>
                <wp:positionV relativeFrom="paragraph">
                  <wp:posOffset>19906</wp:posOffset>
                </wp:positionV>
                <wp:extent cx="6496215" cy="1494845"/>
                <wp:effectExtent l="25400" t="25400" r="44450" b="546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5" cy="149484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374350195">
                                <a:custGeom>
                                  <a:avLst/>
                                  <a:gdLst>
                                    <a:gd name="connsiteX0" fmla="*/ 0 w 6496215"/>
                                    <a:gd name="connsiteY0" fmla="*/ 0 h 1494845"/>
                                    <a:gd name="connsiteX1" fmla="*/ 590565 w 6496215"/>
                                    <a:gd name="connsiteY1" fmla="*/ 0 h 1494845"/>
                                    <a:gd name="connsiteX2" fmla="*/ 1311054 w 6496215"/>
                                    <a:gd name="connsiteY2" fmla="*/ 0 h 1494845"/>
                                    <a:gd name="connsiteX3" fmla="*/ 1706733 w 6496215"/>
                                    <a:gd name="connsiteY3" fmla="*/ 0 h 1494845"/>
                                    <a:gd name="connsiteX4" fmla="*/ 2232336 w 6496215"/>
                                    <a:gd name="connsiteY4" fmla="*/ 0 h 1494845"/>
                                    <a:gd name="connsiteX5" fmla="*/ 2822901 w 6496215"/>
                                    <a:gd name="connsiteY5" fmla="*/ 0 h 1494845"/>
                                    <a:gd name="connsiteX6" fmla="*/ 3478428 w 6496215"/>
                                    <a:gd name="connsiteY6" fmla="*/ 0 h 1494845"/>
                                    <a:gd name="connsiteX7" fmla="*/ 4068993 w 6496215"/>
                                    <a:gd name="connsiteY7" fmla="*/ 0 h 1494845"/>
                                    <a:gd name="connsiteX8" fmla="*/ 4724520 w 6496215"/>
                                    <a:gd name="connsiteY8" fmla="*/ 0 h 1494845"/>
                                    <a:gd name="connsiteX9" fmla="*/ 5445009 w 6496215"/>
                                    <a:gd name="connsiteY9" fmla="*/ 0 h 1494845"/>
                                    <a:gd name="connsiteX10" fmla="*/ 5840688 w 6496215"/>
                                    <a:gd name="connsiteY10" fmla="*/ 0 h 1494845"/>
                                    <a:gd name="connsiteX11" fmla="*/ 6496215 w 6496215"/>
                                    <a:gd name="connsiteY11" fmla="*/ 0 h 1494845"/>
                                    <a:gd name="connsiteX12" fmla="*/ 6496215 w 6496215"/>
                                    <a:gd name="connsiteY12" fmla="*/ 453436 h 1494845"/>
                                    <a:gd name="connsiteX13" fmla="*/ 6496215 w 6496215"/>
                                    <a:gd name="connsiteY13" fmla="*/ 936770 h 1494845"/>
                                    <a:gd name="connsiteX14" fmla="*/ 6496215 w 6496215"/>
                                    <a:gd name="connsiteY14" fmla="*/ 1494845 h 1494845"/>
                                    <a:gd name="connsiteX15" fmla="*/ 5840688 w 6496215"/>
                                    <a:gd name="connsiteY15" fmla="*/ 1494845 h 1494845"/>
                                    <a:gd name="connsiteX16" fmla="*/ 5315085 w 6496215"/>
                                    <a:gd name="connsiteY16" fmla="*/ 1494845 h 1494845"/>
                                    <a:gd name="connsiteX17" fmla="*/ 4789482 w 6496215"/>
                                    <a:gd name="connsiteY17" fmla="*/ 1494845 h 1494845"/>
                                    <a:gd name="connsiteX18" fmla="*/ 4198917 w 6496215"/>
                                    <a:gd name="connsiteY18" fmla="*/ 1494845 h 1494845"/>
                                    <a:gd name="connsiteX19" fmla="*/ 3543390 w 6496215"/>
                                    <a:gd name="connsiteY19" fmla="*/ 1494845 h 1494845"/>
                                    <a:gd name="connsiteX20" fmla="*/ 3017787 w 6496215"/>
                                    <a:gd name="connsiteY20" fmla="*/ 1494845 h 1494845"/>
                                    <a:gd name="connsiteX21" fmla="*/ 2557146 w 6496215"/>
                                    <a:gd name="connsiteY21" fmla="*/ 1494845 h 1494845"/>
                                    <a:gd name="connsiteX22" fmla="*/ 1901619 w 6496215"/>
                                    <a:gd name="connsiteY22" fmla="*/ 1494845 h 1494845"/>
                                    <a:gd name="connsiteX23" fmla="*/ 1376016 w 6496215"/>
                                    <a:gd name="connsiteY23" fmla="*/ 1494845 h 1494845"/>
                                    <a:gd name="connsiteX24" fmla="*/ 785451 w 6496215"/>
                                    <a:gd name="connsiteY24" fmla="*/ 1494845 h 1494845"/>
                                    <a:gd name="connsiteX25" fmla="*/ 0 w 6496215"/>
                                    <a:gd name="connsiteY25" fmla="*/ 1494845 h 1494845"/>
                                    <a:gd name="connsiteX26" fmla="*/ 0 w 6496215"/>
                                    <a:gd name="connsiteY26" fmla="*/ 1011512 h 1494845"/>
                                    <a:gd name="connsiteX27" fmla="*/ 0 w 6496215"/>
                                    <a:gd name="connsiteY27" fmla="*/ 498282 h 1494845"/>
                                    <a:gd name="connsiteX28" fmla="*/ 0 w 6496215"/>
                                    <a:gd name="connsiteY28" fmla="*/ 0 h 149484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</a:cxnLst>
                                  <a:rect l="l" t="t" r="r" b="b"/>
                                  <a:pathLst>
                                    <a:path w="6496215" h="1494845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9728" y="-55015"/>
                                        <a:pt x="333630" y="39666"/>
                                        <a:pt x="590565" y="0"/>
                                      </a:cubicBezTo>
                                      <a:cubicBezTo>
                                        <a:pt x="847501" y="-39666"/>
                                        <a:pt x="971278" y="63607"/>
                                        <a:pt x="1311054" y="0"/>
                                      </a:cubicBezTo>
                                      <a:cubicBezTo>
                                        <a:pt x="1650830" y="-63607"/>
                                        <a:pt x="1625148" y="14787"/>
                                        <a:pt x="1706733" y="0"/>
                                      </a:cubicBezTo>
                                      <a:cubicBezTo>
                                        <a:pt x="1788318" y="-14787"/>
                                        <a:pt x="2069967" y="42150"/>
                                        <a:pt x="2232336" y="0"/>
                                      </a:cubicBezTo>
                                      <a:cubicBezTo>
                                        <a:pt x="2394705" y="-42150"/>
                                        <a:pt x="2662355" y="4178"/>
                                        <a:pt x="2822901" y="0"/>
                                      </a:cubicBezTo>
                                      <a:cubicBezTo>
                                        <a:pt x="2983447" y="-4178"/>
                                        <a:pt x="3243329" y="56166"/>
                                        <a:pt x="3478428" y="0"/>
                                      </a:cubicBezTo>
                                      <a:cubicBezTo>
                                        <a:pt x="3713527" y="-56166"/>
                                        <a:pt x="3780333" y="26689"/>
                                        <a:pt x="4068993" y="0"/>
                                      </a:cubicBezTo>
                                      <a:cubicBezTo>
                                        <a:pt x="4357654" y="-26689"/>
                                        <a:pt x="4506558" y="10752"/>
                                        <a:pt x="4724520" y="0"/>
                                      </a:cubicBezTo>
                                      <a:cubicBezTo>
                                        <a:pt x="4942482" y="-10752"/>
                                        <a:pt x="5188478" y="40223"/>
                                        <a:pt x="5445009" y="0"/>
                                      </a:cubicBezTo>
                                      <a:cubicBezTo>
                                        <a:pt x="5701540" y="-40223"/>
                                        <a:pt x="5658847" y="43503"/>
                                        <a:pt x="5840688" y="0"/>
                                      </a:cubicBezTo>
                                      <a:cubicBezTo>
                                        <a:pt x="6022529" y="-43503"/>
                                        <a:pt x="6322897" y="8522"/>
                                        <a:pt x="6496215" y="0"/>
                                      </a:cubicBezTo>
                                      <a:cubicBezTo>
                                        <a:pt x="6543488" y="107438"/>
                                        <a:pt x="6488312" y="337865"/>
                                        <a:pt x="6496215" y="453436"/>
                                      </a:cubicBezTo>
                                      <a:cubicBezTo>
                                        <a:pt x="6504118" y="569007"/>
                                        <a:pt x="6454120" y="757787"/>
                                        <a:pt x="6496215" y="936770"/>
                                      </a:cubicBezTo>
                                      <a:cubicBezTo>
                                        <a:pt x="6538310" y="1115753"/>
                                        <a:pt x="6445843" y="1287966"/>
                                        <a:pt x="6496215" y="1494845"/>
                                      </a:cubicBezTo>
                                      <a:cubicBezTo>
                                        <a:pt x="6317546" y="1514685"/>
                                        <a:pt x="6044807" y="1492537"/>
                                        <a:pt x="5840688" y="1494845"/>
                                      </a:cubicBezTo>
                                      <a:cubicBezTo>
                                        <a:pt x="5636569" y="1497153"/>
                                        <a:pt x="5519248" y="1486406"/>
                                        <a:pt x="5315085" y="1494845"/>
                                      </a:cubicBezTo>
                                      <a:cubicBezTo>
                                        <a:pt x="5110922" y="1503284"/>
                                        <a:pt x="4981166" y="1471166"/>
                                        <a:pt x="4789482" y="1494845"/>
                                      </a:cubicBezTo>
                                      <a:cubicBezTo>
                                        <a:pt x="4597798" y="1518524"/>
                                        <a:pt x="4376120" y="1472129"/>
                                        <a:pt x="4198917" y="1494845"/>
                                      </a:cubicBezTo>
                                      <a:cubicBezTo>
                                        <a:pt x="4021714" y="1517561"/>
                                        <a:pt x="3731956" y="1425702"/>
                                        <a:pt x="3543390" y="1494845"/>
                                      </a:cubicBezTo>
                                      <a:cubicBezTo>
                                        <a:pt x="3354824" y="1563988"/>
                                        <a:pt x="3184285" y="1438203"/>
                                        <a:pt x="3017787" y="1494845"/>
                                      </a:cubicBezTo>
                                      <a:cubicBezTo>
                                        <a:pt x="2851289" y="1551487"/>
                                        <a:pt x="2731967" y="1488466"/>
                                        <a:pt x="2557146" y="1494845"/>
                                      </a:cubicBezTo>
                                      <a:cubicBezTo>
                                        <a:pt x="2382325" y="1501224"/>
                                        <a:pt x="2173255" y="1453008"/>
                                        <a:pt x="1901619" y="1494845"/>
                                      </a:cubicBezTo>
                                      <a:cubicBezTo>
                                        <a:pt x="1629983" y="1536682"/>
                                        <a:pt x="1588508" y="1453699"/>
                                        <a:pt x="1376016" y="1494845"/>
                                      </a:cubicBezTo>
                                      <a:cubicBezTo>
                                        <a:pt x="1163524" y="1535991"/>
                                        <a:pt x="1064743" y="1485951"/>
                                        <a:pt x="785451" y="1494845"/>
                                      </a:cubicBezTo>
                                      <a:cubicBezTo>
                                        <a:pt x="506159" y="1503739"/>
                                        <a:pt x="373656" y="1443642"/>
                                        <a:pt x="0" y="1494845"/>
                                      </a:cubicBezTo>
                                      <a:cubicBezTo>
                                        <a:pt x="-45870" y="1288715"/>
                                        <a:pt x="22322" y="1130792"/>
                                        <a:pt x="0" y="1011512"/>
                                      </a:cubicBezTo>
                                      <a:cubicBezTo>
                                        <a:pt x="-22322" y="892232"/>
                                        <a:pt x="10460" y="624113"/>
                                        <a:pt x="0" y="498282"/>
                                      </a:cubicBezTo>
                                      <a:cubicBezTo>
                                        <a:pt x="-10460" y="372451"/>
                                        <a:pt x="8062" y="103251"/>
                                        <a:pt x="0" y="0"/>
                                      </a:cubicBezTo>
                                      <a:close/>
                                    </a:path>
                                    <a:path w="6496215" h="1494845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59864" y="-5345"/>
                                        <a:pt x="205969" y="3956"/>
                                        <a:pt x="395679" y="0"/>
                                      </a:cubicBezTo>
                                      <a:cubicBezTo>
                                        <a:pt x="585389" y="-3956"/>
                                        <a:pt x="773603" y="13462"/>
                                        <a:pt x="986244" y="0"/>
                                      </a:cubicBezTo>
                                      <a:cubicBezTo>
                                        <a:pt x="1198885" y="-13462"/>
                                        <a:pt x="1371532" y="36465"/>
                                        <a:pt x="1576809" y="0"/>
                                      </a:cubicBezTo>
                                      <a:cubicBezTo>
                                        <a:pt x="1782086" y="-36465"/>
                                        <a:pt x="1980243" y="4454"/>
                                        <a:pt x="2167374" y="0"/>
                                      </a:cubicBezTo>
                                      <a:cubicBezTo>
                                        <a:pt x="2354506" y="-4454"/>
                                        <a:pt x="2531732" y="20121"/>
                                        <a:pt x="2757939" y="0"/>
                                      </a:cubicBezTo>
                                      <a:cubicBezTo>
                                        <a:pt x="2984147" y="-20121"/>
                                        <a:pt x="3004932" y="5768"/>
                                        <a:pt x="3153617" y="0"/>
                                      </a:cubicBezTo>
                                      <a:cubicBezTo>
                                        <a:pt x="3302302" y="-5768"/>
                                        <a:pt x="3449931" y="38765"/>
                                        <a:pt x="3549296" y="0"/>
                                      </a:cubicBezTo>
                                      <a:cubicBezTo>
                                        <a:pt x="3648661" y="-38765"/>
                                        <a:pt x="3808496" y="4986"/>
                                        <a:pt x="4009936" y="0"/>
                                      </a:cubicBezTo>
                                      <a:cubicBezTo>
                                        <a:pt x="4211376" y="-4986"/>
                                        <a:pt x="4559249" y="53029"/>
                                        <a:pt x="4730426" y="0"/>
                                      </a:cubicBezTo>
                                      <a:cubicBezTo>
                                        <a:pt x="4901603" y="-53029"/>
                                        <a:pt x="5245285" y="72804"/>
                                        <a:pt x="5450915" y="0"/>
                                      </a:cubicBezTo>
                                      <a:cubicBezTo>
                                        <a:pt x="5656545" y="-72804"/>
                                        <a:pt x="6064907" y="42643"/>
                                        <a:pt x="6496215" y="0"/>
                                      </a:cubicBezTo>
                                      <a:cubicBezTo>
                                        <a:pt x="6527075" y="223010"/>
                                        <a:pt x="6495585" y="266540"/>
                                        <a:pt x="6496215" y="453436"/>
                                      </a:cubicBezTo>
                                      <a:cubicBezTo>
                                        <a:pt x="6496845" y="640332"/>
                                        <a:pt x="6469898" y="743624"/>
                                        <a:pt x="6496215" y="936770"/>
                                      </a:cubicBezTo>
                                      <a:cubicBezTo>
                                        <a:pt x="6522532" y="1129916"/>
                                        <a:pt x="6476756" y="1250005"/>
                                        <a:pt x="6496215" y="1494845"/>
                                      </a:cubicBezTo>
                                      <a:cubicBezTo>
                                        <a:pt x="6279307" y="1498612"/>
                                        <a:pt x="6097385" y="1437242"/>
                                        <a:pt x="5840688" y="1494845"/>
                                      </a:cubicBezTo>
                                      <a:cubicBezTo>
                                        <a:pt x="5583991" y="1552448"/>
                                        <a:pt x="5520801" y="1491508"/>
                                        <a:pt x="5380047" y="1494845"/>
                                      </a:cubicBezTo>
                                      <a:cubicBezTo>
                                        <a:pt x="5239293" y="1498182"/>
                                        <a:pt x="5066881" y="1473123"/>
                                        <a:pt x="4984369" y="1494845"/>
                                      </a:cubicBezTo>
                                      <a:cubicBezTo>
                                        <a:pt x="4901857" y="1516567"/>
                                        <a:pt x="4748301" y="1444358"/>
                                        <a:pt x="4523728" y="1494845"/>
                                      </a:cubicBezTo>
                                      <a:cubicBezTo>
                                        <a:pt x="4299155" y="1545332"/>
                                        <a:pt x="3950403" y="1448894"/>
                                        <a:pt x="3803239" y="1494845"/>
                                      </a:cubicBezTo>
                                      <a:cubicBezTo>
                                        <a:pt x="3656075" y="1540796"/>
                                        <a:pt x="3337242" y="1447439"/>
                                        <a:pt x="3212674" y="1494845"/>
                                      </a:cubicBezTo>
                                      <a:cubicBezTo>
                                        <a:pt x="3088107" y="1542251"/>
                                        <a:pt x="2867506" y="1447024"/>
                                        <a:pt x="2687071" y="1494845"/>
                                      </a:cubicBezTo>
                                      <a:cubicBezTo>
                                        <a:pt x="2506636" y="1542666"/>
                                        <a:pt x="2485364" y="1451255"/>
                                        <a:pt x="2291392" y="1494845"/>
                                      </a:cubicBezTo>
                                      <a:cubicBezTo>
                                        <a:pt x="2097420" y="1538435"/>
                                        <a:pt x="1969769" y="1449908"/>
                                        <a:pt x="1765789" y="1494845"/>
                                      </a:cubicBezTo>
                                      <a:cubicBezTo>
                                        <a:pt x="1561809" y="1539782"/>
                                        <a:pt x="1402041" y="1437193"/>
                                        <a:pt x="1175224" y="1494845"/>
                                      </a:cubicBezTo>
                                      <a:cubicBezTo>
                                        <a:pt x="948407" y="1552497"/>
                                        <a:pt x="859455" y="1492868"/>
                                        <a:pt x="779546" y="1494845"/>
                                      </a:cubicBezTo>
                                      <a:cubicBezTo>
                                        <a:pt x="699637" y="1496822"/>
                                        <a:pt x="187437" y="1421467"/>
                                        <a:pt x="0" y="1494845"/>
                                      </a:cubicBezTo>
                                      <a:cubicBezTo>
                                        <a:pt x="-20747" y="1313698"/>
                                        <a:pt x="34895" y="1256355"/>
                                        <a:pt x="0" y="1041409"/>
                                      </a:cubicBezTo>
                                      <a:cubicBezTo>
                                        <a:pt x="-34895" y="826463"/>
                                        <a:pt x="4907" y="644229"/>
                                        <a:pt x="0" y="528179"/>
                                      </a:cubicBezTo>
                                      <a:cubicBezTo>
                                        <a:pt x="-4907" y="412129"/>
                                        <a:pt x="8127" y="19823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F68C8DB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NAME RAJDEEP JAISWAL                                                          UID – 20BCS2761</w:t>
                            </w:r>
                          </w:p>
                          <w:p w14:paraId="11EE4264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C75BF15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BRANCH – </w:t>
                            </w:r>
                            <w:proofErr w:type="gramStart"/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B.TECH</w:t>
                            </w:r>
                            <w:proofErr w:type="gramEnd"/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(CSE)                                                    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SEC/GROUP – 26(B)</w:t>
                            </w:r>
                          </w:p>
                          <w:p w14:paraId="4C3070C7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79636EB6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SEMESTER – 2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                                                            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 xml:space="preserve">  D.O.P – 3 MAY 2021</w:t>
                            </w:r>
                          </w:p>
                          <w:p w14:paraId="769B35F3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3B71929B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  <w:r w:rsidRPr="00C62BF0"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  <w:t>SUBJECT – COMPUTER WORKSHOP</w:t>
                            </w:r>
                          </w:p>
                          <w:p w14:paraId="0F120A5F" w14:textId="77777777" w:rsidR="00C62BF0" w:rsidRPr="00C62BF0" w:rsidRDefault="00C62BF0">
                            <w:pPr>
                              <w:rPr>
                                <w:rFonts w:ascii="Arial Rounded MT Bold" w:hAnsi="Arial Rounded MT Bold" w:cs="Baloo"/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0009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0.8pt;margin-top:1.55pt;width:511.5pt;height:11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" fillcolor="#ed7d31 [3205]" strokeweight=".5pt">
                <v:textbox>
                  <w:txbxContent>
                    <w:p w14:paraId="1F68C8DB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NAME RAJDEEP JAISWAL                                                          UID – 20BCS2761</w:t>
                      </w:r>
                    </w:p>
                    <w:p w14:paraId="11EE4264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7C75BF15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BRANCH – </w:t>
                      </w:r>
                      <w:proofErr w:type="gramStart"/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B.TECH</w:t>
                      </w:r>
                      <w:proofErr w:type="gramEnd"/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(CSE)                                                    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SEC/GROUP – 26(B)</w:t>
                      </w:r>
                    </w:p>
                    <w:p w14:paraId="4C3070C7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79636EB6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SEMESTER – 2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vertAlign w:val="superscript"/>
                          <w:lang w:val="en-US"/>
                        </w:rPr>
                        <w:t>ND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                                                            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 xml:space="preserve">  D.O.P – 3 MAY 2021</w:t>
                      </w:r>
                    </w:p>
                    <w:p w14:paraId="769B35F3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  <w:p w14:paraId="3B71929B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  <w:r w:rsidRPr="00C62BF0"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  <w:t>SUBJECT – COMPUTER WORKSHOP</w:t>
                      </w:r>
                    </w:p>
                    <w:p w14:paraId="0F120A5F" w14:textId="77777777" w:rsidR="00C62BF0" w:rsidRPr="00C62BF0" w:rsidRDefault="00C62BF0">
                      <w:pPr>
                        <w:rPr>
                          <w:rFonts w:ascii="Arial Rounded MT Bold" w:hAnsi="Arial Rounded MT Bold" w:cs="Baloo"/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4ED0AC" w14:textId="019149FE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7A1EF426" w14:textId="701F4296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7F4261A5" w14:textId="4E250785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A0D5B91" w14:textId="7E394EB1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123943C1" w14:textId="3649F58B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37A2438A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6602F6BE" w14:textId="42D36AC8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6E08B78C" w14:textId="77777777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5EA4B53F" w14:textId="3C830040" w:rsidR="006E63EA" w:rsidRDefault="006E63EA" w:rsidP="00C62BF0">
      <w:pPr>
        <w:rPr>
          <w:rFonts w:ascii="Times New Roman" w:eastAsia="Times New Roman" w:hAnsi="Times New Roman" w:cs="Times New Roman"/>
          <w:lang w:eastAsia="en-GB"/>
        </w:rPr>
      </w:pPr>
    </w:p>
    <w:p w14:paraId="08AD6DCC" w14:textId="77777777" w:rsidR="006E63EA" w:rsidRPr="00186FEC" w:rsidRDefault="006E63EA" w:rsidP="00C62BF0">
      <w:pPr>
        <w:rPr>
          <w:rFonts w:eastAsia="Times New Roman" w:cstheme="minorHAnsi"/>
          <w:b/>
          <w:bCs/>
          <w:lang w:eastAsia="en-GB"/>
        </w:rPr>
      </w:pPr>
    </w:p>
    <w:p w14:paraId="5A79A887" w14:textId="20EB48B0" w:rsidR="00C62BF0" w:rsidRDefault="00186FEC" w:rsidP="00C62BF0">
      <w:pPr>
        <w:rPr>
          <w:rFonts w:eastAsia="Times New Roman" w:cstheme="minorHAnsi"/>
          <w:b/>
          <w:bCs/>
          <w:lang w:eastAsia="en-GB"/>
        </w:rPr>
      </w:pPr>
      <w:r w:rsidRPr="00186FEC">
        <w:rPr>
          <w:rFonts w:eastAsia="Times New Roman" w:cstheme="minorHAnsi"/>
          <w:b/>
          <w:bCs/>
          <w:lang w:eastAsia="en-GB"/>
        </w:rPr>
        <w:t xml:space="preserve">TOPIC </w:t>
      </w:r>
    </w:p>
    <w:p w14:paraId="2E0914A6" w14:textId="77777777" w:rsidR="00186FEC" w:rsidRPr="00186FEC" w:rsidRDefault="00186FEC" w:rsidP="00C62BF0">
      <w:pPr>
        <w:rPr>
          <w:rFonts w:eastAsia="Times New Roman" w:cstheme="minorHAnsi"/>
          <w:b/>
          <w:bCs/>
          <w:lang w:eastAsia="en-GB"/>
        </w:rPr>
      </w:pPr>
    </w:p>
    <w:p w14:paraId="351F31F3" w14:textId="77777777" w:rsidR="00186FEC" w:rsidRPr="00186FEC" w:rsidRDefault="00186FEC" w:rsidP="00186FE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"R-r-</w:t>
      </w:r>
      <w:proofErr w:type="spellStart"/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riddikulus</w:t>
      </w:r>
      <w:proofErr w:type="spellEnd"/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" used in the movie Harry Potter to transform anything from one form to other, Similarly you have to transform the array by rotation.</w:t>
      </w:r>
    </w:p>
    <w:p w14:paraId="08CC038F" w14:textId="77777777" w:rsidR="00186FEC" w:rsidRPr="00186FEC" w:rsidRDefault="00186FEC" w:rsidP="00186FE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A left rotation operation on an array shifts each of the array's elements 1 unit to the left. For example, if 2 left rotations are performed on array [1,2,3,4,5], then the array would become [3,4,5,1,2].</w:t>
      </w:r>
    </w:p>
    <w:p w14:paraId="15B134FB" w14:textId="77777777" w:rsidR="00186FEC" w:rsidRPr="00186FEC" w:rsidRDefault="00186FEC" w:rsidP="00186FE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Given an array a of n integers and a number, d, perform d left rotations on the array. Return the updated array to be printed as a single line of space-separated integers.</w:t>
      </w:r>
    </w:p>
    <w:p w14:paraId="4A4A4538" w14:textId="77777777" w:rsidR="00186FEC" w:rsidRPr="00186FEC" w:rsidRDefault="00186FEC" w:rsidP="00186FE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 Input Format</w:t>
      </w:r>
    </w:p>
    <w:p w14:paraId="1E4E4C7D" w14:textId="77777777" w:rsidR="00186FEC" w:rsidRPr="00186FEC" w:rsidRDefault="00186FEC" w:rsidP="00186FE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The first line contains two space-separated integers n and d, the size of a and the number of left rotations you must perform. </w:t>
      </w:r>
    </w:p>
    <w:p w14:paraId="3CD91467" w14:textId="77777777" w:rsidR="00186FEC" w:rsidRPr="00186FEC" w:rsidRDefault="00186FEC" w:rsidP="00186FE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The second line contains space-separated integers a[</w:t>
      </w:r>
      <w:proofErr w:type="spellStart"/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i</w:t>
      </w:r>
      <w:proofErr w:type="spellEnd"/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] .</w:t>
      </w:r>
    </w:p>
    <w:p w14:paraId="6EF087B6" w14:textId="77777777" w:rsidR="00186FEC" w:rsidRPr="00186FEC" w:rsidRDefault="00186FEC" w:rsidP="00186FE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262626"/>
          <w:sz w:val="21"/>
          <w:szCs w:val="21"/>
        </w:rPr>
      </w:pPr>
      <w:r w:rsidRPr="00186FEC">
        <w:rPr>
          <w:rFonts w:asciiTheme="minorHAnsi" w:hAnsiTheme="minorHAnsi" w:cstheme="minorHAnsi"/>
          <w:b/>
          <w:bCs/>
          <w:color w:val="262626"/>
          <w:sz w:val="21"/>
          <w:szCs w:val="21"/>
        </w:rPr>
        <w:t> </w:t>
      </w:r>
    </w:p>
    <w:p w14:paraId="1275933E" w14:textId="4C9DCFAD" w:rsidR="00C62BF0" w:rsidRDefault="00C62BF0"/>
    <w:p w14:paraId="439E611A" w14:textId="6A89BDBF" w:rsidR="00F71953" w:rsidRDefault="00186FEC">
      <w:r>
        <w:t xml:space="preserve">SOLUTION </w:t>
      </w:r>
    </w:p>
    <w:p w14:paraId="41414884" w14:textId="0087BAA9" w:rsidR="00186FEC" w:rsidRDefault="00186FEC"/>
    <w:p w14:paraId="6EEB46C2" w14:textId="77777777" w:rsidR="00186FEC" w:rsidRPr="00186FEC" w:rsidRDefault="00186FEC" w:rsidP="00186FEC">
      <w:pPr>
        <w:spacing w:before="225" w:after="225"/>
        <w:rPr>
          <w:rFonts w:ascii="Open Sans" w:eastAsia="Times New Roman" w:hAnsi="Open Sans" w:cs="Open Sans"/>
          <w:color w:val="000000" w:themeColor="text1"/>
          <w:sz w:val="20"/>
          <w:szCs w:val="20"/>
          <w:lang w:eastAsia="en-GB"/>
        </w:rPr>
      </w:pPr>
      <w:r w:rsidRPr="00186FEC">
        <w:rPr>
          <w:rFonts w:ascii="Open Sans" w:eastAsia="Times New Roman" w:hAnsi="Open Sans" w:cs="Open Sans"/>
          <w:i/>
          <w:iCs/>
          <w:color w:val="000000" w:themeColor="text1"/>
          <w:sz w:val="20"/>
          <w:szCs w:val="20"/>
          <w:lang w:eastAsia="en-GB"/>
        </w:rPr>
        <w:t>"R-r-</w:t>
      </w:r>
      <w:proofErr w:type="spellStart"/>
      <w:r w:rsidRPr="00186FEC">
        <w:rPr>
          <w:rFonts w:ascii="Open Sans" w:eastAsia="Times New Roman" w:hAnsi="Open Sans" w:cs="Open Sans"/>
          <w:i/>
          <w:iCs/>
          <w:color w:val="000000" w:themeColor="text1"/>
          <w:sz w:val="20"/>
          <w:szCs w:val="20"/>
          <w:lang w:eastAsia="en-GB"/>
        </w:rPr>
        <w:t>riddikulus</w:t>
      </w:r>
      <w:proofErr w:type="spellEnd"/>
      <w:r w:rsidRPr="00186FEC">
        <w:rPr>
          <w:rFonts w:ascii="Open Sans" w:eastAsia="Times New Roman" w:hAnsi="Open Sans" w:cs="Open Sans"/>
          <w:i/>
          <w:iCs/>
          <w:color w:val="000000" w:themeColor="text1"/>
          <w:sz w:val="20"/>
          <w:szCs w:val="20"/>
          <w:lang w:eastAsia="en-GB"/>
        </w:rPr>
        <w:t>" </w:t>
      </w:r>
      <w:r w:rsidRPr="00186FEC">
        <w:rPr>
          <w:rFonts w:ascii="Open Sans" w:eastAsia="Times New Roman" w:hAnsi="Open Sans" w:cs="Open Sans"/>
          <w:color w:val="000000" w:themeColor="text1"/>
          <w:sz w:val="20"/>
          <w:szCs w:val="20"/>
          <w:lang w:eastAsia="en-GB"/>
        </w:rPr>
        <w:t> used in the movie Harry Potter to transform anything from one form to other, Similarly you have to transform the array by rotation.</w:t>
      </w:r>
    </w:p>
    <w:p w14:paraId="53066614" w14:textId="77777777" w:rsidR="00186FEC" w:rsidRPr="00186FEC" w:rsidRDefault="00186FEC" w:rsidP="00186FEC">
      <w:pPr>
        <w:spacing w:before="225" w:after="225"/>
        <w:rPr>
          <w:rFonts w:ascii="Open Sans" w:eastAsia="Times New Roman" w:hAnsi="Open Sans" w:cs="Open Sans"/>
          <w:color w:val="000000" w:themeColor="text1"/>
          <w:sz w:val="20"/>
          <w:szCs w:val="20"/>
          <w:lang w:eastAsia="en-GB"/>
        </w:rPr>
      </w:pPr>
      <w:r w:rsidRPr="00186FEC">
        <w:rPr>
          <w:rFonts w:ascii="Open Sans" w:eastAsia="Times New Roman" w:hAnsi="Open Sans" w:cs="Open Sans"/>
          <w:color w:val="000000" w:themeColor="text1"/>
          <w:sz w:val="20"/>
          <w:szCs w:val="20"/>
          <w:lang w:eastAsia="en-GB"/>
        </w:rPr>
        <w:t>A </w:t>
      </w:r>
      <w:r w:rsidRPr="00186FEC">
        <w:rPr>
          <w:rFonts w:ascii="Open Sans" w:eastAsia="Times New Roman" w:hAnsi="Open Sans" w:cs="Open Sans"/>
          <w:i/>
          <w:iCs/>
          <w:color w:val="000000" w:themeColor="text1"/>
          <w:sz w:val="20"/>
          <w:szCs w:val="20"/>
          <w:lang w:eastAsia="en-GB"/>
        </w:rPr>
        <w:t>left rotation</w:t>
      </w:r>
      <w:r w:rsidRPr="00186FEC">
        <w:rPr>
          <w:rFonts w:ascii="Open Sans" w:eastAsia="Times New Roman" w:hAnsi="Open Sans" w:cs="Open Sans"/>
          <w:color w:val="000000" w:themeColor="text1"/>
          <w:sz w:val="20"/>
          <w:szCs w:val="20"/>
          <w:lang w:eastAsia="en-GB"/>
        </w:rPr>
        <w:t> operation on an array shifts each of the array's elements 1 unit to the left. For example, if 2  left rotations are performed on array [1,2,3,4,5], then the array would become [3,4,5,1,2].</w:t>
      </w:r>
    </w:p>
    <w:p w14:paraId="3786F2CB" w14:textId="77777777" w:rsidR="00186FEC" w:rsidRPr="00186FEC" w:rsidRDefault="00186FEC" w:rsidP="00186FEC">
      <w:pPr>
        <w:spacing w:before="225" w:after="225"/>
        <w:rPr>
          <w:rFonts w:ascii="Open Sans" w:eastAsia="Times New Roman" w:hAnsi="Open Sans" w:cs="Open Sans"/>
          <w:color w:val="000000" w:themeColor="text1"/>
          <w:sz w:val="20"/>
          <w:szCs w:val="20"/>
          <w:lang w:eastAsia="en-GB"/>
        </w:rPr>
      </w:pPr>
      <w:r w:rsidRPr="00186FEC">
        <w:rPr>
          <w:rFonts w:ascii="Open Sans" w:eastAsia="Times New Roman" w:hAnsi="Open Sans" w:cs="Open Sans"/>
          <w:color w:val="000000" w:themeColor="text1"/>
          <w:sz w:val="20"/>
          <w:szCs w:val="20"/>
          <w:lang w:eastAsia="en-GB"/>
        </w:rPr>
        <w:t>Given an array a of n integers and a number, d, perform d left rotations on the array. Return the updated array to be printed as a single line of space-separated integers.</w:t>
      </w:r>
    </w:p>
    <w:p w14:paraId="4F1D344E" w14:textId="77777777" w:rsidR="00186FEC" w:rsidRPr="00186FEC" w:rsidRDefault="00186FEC" w:rsidP="00186FEC">
      <w:pPr>
        <w:spacing w:before="225" w:after="225"/>
        <w:rPr>
          <w:rFonts w:ascii="Open Sans" w:eastAsia="Times New Roman" w:hAnsi="Open Sans" w:cs="Open Sans"/>
          <w:color w:val="000000" w:themeColor="text1"/>
          <w:sz w:val="20"/>
          <w:szCs w:val="20"/>
          <w:lang w:eastAsia="en-GB"/>
        </w:rPr>
      </w:pPr>
      <w:r w:rsidRPr="00186FEC">
        <w:rPr>
          <w:rFonts w:ascii="Open Sans" w:eastAsia="Times New Roman" w:hAnsi="Open Sans" w:cs="Open Sans"/>
          <w:color w:val="000000" w:themeColor="text1"/>
          <w:sz w:val="20"/>
          <w:szCs w:val="20"/>
          <w:lang w:eastAsia="en-GB"/>
        </w:rPr>
        <w:t> </w:t>
      </w:r>
    </w:p>
    <w:p w14:paraId="18A8F2DF" w14:textId="77777777" w:rsidR="00186FEC" w:rsidRPr="00186FEC" w:rsidRDefault="00186FEC" w:rsidP="00186FEC">
      <w:p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lang w:eastAsia="en-GB"/>
        </w:rPr>
      </w:pPr>
      <w:r w:rsidRPr="00186FEC">
        <w:rPr>
          <w:rFonts w:ascii="Arial" w:eastAsia="Times New Roman" w:hAnsi="Arial" w:cs="Arial"/>
          <w:b/>
          <w:bCs/>
          <w:color w:val="000000" w:themeColor="text1"/>
          <w:shd w:val="clear" w:color="auto" w:fill="FFFFFF"/>
          <w:lang w:eastAsia="en-GB"/>
        </w:rPr>
        <w:t>Example:</w:t>
      </w:r>
    </w:p>
    <w:p w14:paraId="247A18C0" w14:textId="77777777" w:rsidR="00186FEC" w:rsidRP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000000" w:themeColor="text1"/>
          <w:lang w:eastAsia="en-GB"/>
        </w:rPr>
      </w:pPr>
      <w:r w:rsidRPr="00186FEC">
        <w:rPr>
          <w:rFonts w:ascii="Consolas" w:eastAsia="Times New Roman" w:hAnsi="Consolas" w:cs="Consolas"/>
          <w:b/>
          <w:bCs/>
          <w:color w:val="000000" w:themeColor="text1"/>
          <w:lang w:eastAsia="en-GB"/>
        </w:rPr>
        <w:t>Input:</w:t>
      </w:r>
      <w:r w:rsidRPr="00186FEC">
        <w:rPr>
          <w:rFonts w:ascii="Consolas" w:eastAsia="Times New Roman" w:hAnsi="Consolas" w:cs="Consolas"/>
          <w:color w:val="000000" w:themeColor="text1"/>
          <w:lang w:eastAsia="en-GB"/>
        </w:rPr>
        <w:t xml:space="preserve">  n = 5, d = 4, a = [1, 2 ,3 ,4, 5]</w:t>
      </w:r>
    </w:p>
    <w:p w14:paraId="0E0D8B99" w14:textId="77777777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  <w:r w:rsidRPr="00186FEC">
        <w:rPr>
          <w:rFonts w:ascii="Consolas" w:eastAsia="Times New Roman" w:hAnsi="Consolas" w:cs="Consolas"/>
          <w:b/>
          <w:bCs/>
          <w:color w:val="263238"/>
          <w:sz w:val="27"/>
          <w:szCs w:val="27"/>
          <w:lang w:eastAsia="en-GB"/>
        </w:rPr>
        <w:t>Output:</w:t>
      </w:r>
      <w:r w:rsidRPr="00186FEC">
        <w:rPr>
          <w:rFonts w:ascii="Consolas" w:eastAsia="Times New Roman" w:hAnsi="Consolas" w:cs="Consolas"/>
          <w:color w:val="263238"/>
          <w:sz w:val="27"/>
          <w:szCs w:val="27"/>
          <w:lang w:eastAsia="en-GB"/>
        </w:rPr>
        <w:t xml:space="preserve"> 5 1 2 3 4</w:t>
      </w:r>
    </w:p>
    <w:p w14:paraId="031F1AEE" w14:textId="77777777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lang w:eastAsia="en-GB"/>
        </w:rPr>
      </w:pPr>
    </w:p>
    <w:p w14:paraId="42C3EE60" w14:textId="38DCA127" w:rsidR="00186FEC" w:rsidRP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lang w:eastAsia="en-GB"/>
        </w:rPr>
      </w:pPr>
      <w:r w:rsidRPr="00186FEC">
        <w:rPr>
          <w:rFonts w:ascii="Consolas" w:eastAsia="Times New Roman" w:hAnsi="Consolas" w:cs="Consolas"/>
          <w:color w:val="263238"/>
          <w:lang w:eastAsia="en-GB"/>
        </w:rPr>
        <w:lastRenderedPageBreak/>
        <w:t xml:space="preserve">CODE IN TEXT FORM – </w:t>
      </w:r>
    </w:p>
    <w:p w14:paraId="0AB754F1" w14:textId="77777777" w:rsid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C586C0"/>
          <w:sz w:val="15"/>
          <w:szCs w:val="15"/>
          <w:lang w:eastAsia="en-GB"/>
        </w:rPr>
        <w:t>#include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CE9178"/>
          <w:sz w:val="15"/>
          <w:szCs w:val="15"/>
          <w:lang w:eastAsia="en-GB"/>
        </w:rPr>
        <w:t>&lt;bits/</w:t>
      </w:r>
      <w:proofErr w:type="spellStart"/>
      <w:r w:rsidRPr="00186FEC">
        <w:rPr>
          <w:rFonts w:ascii="Consolas" w:eastAsia="Times New Roman" w:hAnsi="Consolas" w:cs="Consolas"/>
          <w:color w:val="CE9178"/>
          <w:sz w:val="15"/>
          <w:szCs w:val="15"/>
          <w:lang w:eastAsia="en-GB"/>
        </w:rPr>
        <w:t>stdc</w:t>
      </w:r>
      <w:proofErr w:type="spellEnd"/>
      <w:r w:rsidRPr="00186FEC">
        <w:rPr>
          <w:rFonts w:ascii="Consolas" w:eastAsia="Times New Roman" w:hAnsi="Consolas" w:cs="Consolas"/>
          <w:color w:val="CE9178"/>
          <w:sz w:val="15"/>
          <w:szCs w:val="15"/>
          <w:lang w:eastAsia="en-GB"/>
        </w:rPr>
        <w:t>++.h&gt;</w:t>
      </w:r>
    </w:p>
    <w:p w14:paraId="406F3CDE" w14:textId="7F416472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C586C0"/>
          <w:sz w:val="15"/>
          <w:szCs w:val="15"/>
          <w:lang w:eastAsia="en-GB"/>
        </w:rPr>
        <w:t>using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namespace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4EC9B0"/>
          <w:sz w:val="15"/>
          <w:szCs w:val="15"/>
          <w:lang w:eastAsia="en-GB"/>
        </w:rPr>
        <w:t>std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</w:t>
      </w:r>
    </w:p>
    <w:p w14:paraId="4B8F6AC2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void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proofErr w:type="spellStart"/>
      <w:r w:rsidRPr="00186FEC">
        <w:rPr>
          <w:rFonts w:ascii="Consolas" w:eastAsia="Times New Roman" w:hAnsi="Consolas" w:cs="Consolas"/>
          <w:color w:val="DCDCAA"/>
          <w:sz w:val="15"/>
          <w:szCs w:val="15"/>
          <w:lang w:eastAsia="en-GB"/>
        </w:rPr>
        <w:t>shiftDNumbers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(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n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, 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, 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a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[])</w:t>
      </w:r>
    </w:p>
    <w:p w14:paraId="6D2991AC" w14:textId="77777777" w:rsid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{</w:t>
      </w:r>
    </w:p>
    <w:p w14:paraId="39F600C9" w14:textId="4446DA18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f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];</w:t>
      </w:r>
    </w:p>
    <w:p w14:paraId="2D88E8D3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</w:t>
      </w:r>
      <w:r w:rsidRPr="00186FEC">
        <w:rPr>
          <w:rFonts w:ascii="Consolas" w:eastAsia="Times New Roman" w:hAnsi="Consolas" w:cs="Consolas"/>
          <w:color w:val="C586C0"/>
          <w:sz w:val="15"/>
          <w:szCs w:val="15"/>
          <w:lang w:eastAsia="en-GB"/>
        </w:rPr>
        <w:t>for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(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=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0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&lt;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++)</w:t>
      </w:r>
    </w:p>
    <w:p w14:paraId="7858BD44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   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f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] =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a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];</w:t>
      </w:r>
    </w:p>
    <w:p w14:paraId="7F61D901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l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=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0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</w:t>
      </w:r>
    </w:p>
    <w:p w14:paraId="67CEEC94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</w:t>
      </w:r>
      <w:r w:rsidRPr="00186FEC">
        <w:rPr>
          <w:rFonts w:ascii="Consolas" w:eastAsia="Times New Roman" w:hAnsi="Consolas" w:cs="Consolas"/>
          <w:color w:val="C586C0"/>
          <w:sz w:val="15"/>
          <w:szCs w:val="15"/>
          <w:lang w:eastAsia="en-GB"/>
        </w:rPr>
        <w:t>for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(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=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&lt;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n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++)</w:t>
      </w:r>
    </w:p>
    <w:p w14:paraId="0856D54B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   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a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l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++] =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a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];</w:t>
      </w:r>
    </w:p>
    <w:p w14:paraId="06414477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</w:t>
      </w:r>
      <w:r w:rsidRPr="00186FEC">
        <w:rPr>
          <w:rFonts w:ascii="Consolas" w:eastAsia="Times New Roman" w:hAnsi="Consolas" w:cs="Consolas"/>
          <w:color w:val="C586C0"/>
          <w:sz w:val="15"/>
          <w:szCs w:val="15"/>
          <w:lang w:eastAsia="en-GB"/>
        </w:rPr>
        <w:t>for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(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=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0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&lt;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++)</w:t>
      </w:r>
    </w:p>
    <w:p w14:paraId="10EC2EC6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   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a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l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++] =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f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];</w:t>
      </w:r>
    </w:p>
    <w:p w14:paraId="4FCB157B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</w:t>
      </w:r>
      <w:r w:rsidRPr="00186FEC">
        <w:rPr>
          <w:rFonts w:ascii="Consolas" w:eastAsia="Times New Roman" w:hAnsi="Consolas" w:cs="Consolas"/>
          <w:color w:val="C586C0"/>
          <w:sz w:val="15"/>
          <w:szCs w:val="15"/>
          <w:lang w:eastAsia="en-GB"/>
        </w:rPr>
        <w:t>for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(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=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0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&lt;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n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++)</w:t>
      </w:r>
    </w:p>
    <w:p w14:paraId="3D03E853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   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cout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DCDCAA"/>
          <w:sz w:val="15"/>
          <w:szCs w:val="15"/>
          <w:lang w:eastAsia="en-GB"/>
        </w:rPr>
        <w:t>&lt;&lt;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a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i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] </w:t>
      </w:r>
      <w:r w:rsidRPr="00186FEC">
        <w:rPr>
          <w:rFonts w:ascii="Consolas" w:eastAsia="Times New Roman" w:hAnsi="Consolas" w:cs="Consolas"/>
          <w:color w:val="DCDCAA"/>
          <w:sz w:val="15"/>
          <w:szCs w:val="15"/>
          <w:lang w:eastAsia="en-GB"/>
        </w:rPr>
        <w:t>&lt;&lt;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CE9178"/>
          <w:sz w:val="15"/>
          <w:szCs w:val="15"/>
          <w:lang w:eastAsia="en-GB"/>
        </w:rPr>
        <w:t>" "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</w:t>
      </w:r>
    </w:p>
    <w:p w14:paraId="7D116175" w14:textId="77777777" w:rsid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</w:t>
      </w:r>
      <w:proofErr w:type="spellStart"/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cout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DCDCAA"/>
          <w:sz w:val="15"/>
          <w:szCs w:val="15"/>
          <w:lang w:eastAsia="en-GB"/>
        </w:rPr>
        <w:t>&lt;&lt;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CE9178"/>
          <w:sz w:val="15"/>
          <w:szCs w:val="15"/>
          <w:lang w:eastAsia="en-GB"/>
        </w:rPr>
        <w:t>"</w:t>
      </w:r>
      <w:r w:rsidRPr="00186FEC">
        <w:rPr>
          <w:rFonts w:ascii="Consolas" w:eastAsia="Times New Roman" w:hAnsi="Consolas" w:cs="Consolas"/>
          <w:color w:val="D7BA7D"/>
          <w:sz w:val="15"/>
          <w:szCs w:val="15"/>
          <w:lang w:eastAsia="en-GB"/>
        </w:rPr>
        <w:t>\n</w:t>
      </w:r>
      <w:r w:rsidRPr="00186FEC">
        <w:rPr>
          <w:rFonts w:ascii="Consolas" w:eastAsia="Times New Roman" w:hAnsi="Consolas" w:cs="Consolas"/>
          <w:color w:val="CE9178"/>
          <w:sz w:val="15"/>
          <w:szCs w:val="15"/>
          <w:lang w:eastAsia="en-GB"/>
        </w:rPr>
        <w:t>"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</w:t>
      </w:r>
    </w:p>
    <w:p w14:paraId="15E236D6" w14:textId="4E6468B2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}</w:t>
      </w:r>
    </w:p>
    <w:p w14:paraId="225E77FA" w14:textId="77777777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DCDCAA"/>
          <w:sz w:val="15"/>
          <w:szCs w:val="15"/>
          <w:lang w:eastAsia="en-GB"/>
        </w:rPr>
        <w:t>main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()</w:t>
      </w:r>
    </w:p>
    <w:p w14:paraId="0AA1F2B3" w14:textId="77777777" w:rsid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{</w:t>
      </w:r>
    </w:p>
    <w:p w14:paraId="129A3C35" w14:textId="0504223B" w:rsid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n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=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5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,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=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4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</w:t>
      </w:r>
    </w:p>
    <w:p w14:paraId="1857E0B5" w14:textId="26652DC9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=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%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n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</w:t>
      </w:r>
    </w:p>
    <w:p w14:paraId="18F234BD" w14:textId="77777777" w:rsid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</w:t>
      </w:r>
      <w:r w:rsidRPr="00186FEC">
        <w:rPr>
          <w:rFonts w:ascii="Consolas" w:eastAsia="Times New Roman" w:hAnsi="Consolas" w:cs="Consolas"/>
          <w:color w:val="569CD6"/>
          <w:sz w:val="15"/>
          <w:szCs w:val="15"/>
          <w:lang w:eastAsia="en-GB"/>
        </w:rPr>
        <w:t>int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a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[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n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] = {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1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,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2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,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3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,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4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,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5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};</w:t>
      </w:r>
    </w:p>
    <w:p w14:paraId="1B8F04FB" w14:textId="27B9AB6D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proofErr w:type="spellStart"/>
      <w:r w:rsidRPr="00186FEC">
        <w:rPr>
          <w:rFonts w:ascii="Consolas" w:eastAsia="Times New Roman" w:hAnsi="Consolas" w:cs="Consolas"/>
          <w:color w:val="DCDCAA"/>
          <w:sz w:val="15"/>
          <w:szCs w:val="15"/>
          <w:lang w:eastAsia="en-GB"/>
        </w:rPr>
        <w:t>shiftDNumbers</w:t>
      </w:r>
      <w:proofErr w:type="spellEnd"/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(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n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,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d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, </w:t>
      </w:r>
      <w:r w:rsidRPr="00186FEC">
        <w:rPr>
          <w:rFonts w:ascii="Consolas" w:eastAsia="Times New Roman" w:hAnsi="Consolas" w:cs="Consolas"/>
          <w:color w:val="9CDCFE"/>
          <w:sz w:val="15"/>
          <w:szCs w:val="15"/>
          <w:lang w:eastAsia="en-GB"/>
        </w:rPr>
        <w:t>a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);</w:t>
      </w:r>
    </w:p>
    <w:p w14:paraId="2A09D361" w14:textId="2B7FAD9D" w:rsidR="00186FEC" w:rsidRPr="00186FEC" w:rsidRDefault="00186FEC" w:rsidP="00186FEC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85" w:lineRule="atLeast"/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</w:pP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   </w:t>
      </w:r>
      <w:r w:rsidRPr="00186FEC">
        <w:rPr>
          <w:rFonts w:ascii="Consolas" w:eastAsia="Times New Roman" w:hAnsi="Consolas" w:cs="Consolas"/>
          <w:color w:val="C586C0"/>
          <w:sz w:val="15"/>
          <w:szCs w:val="15"/>
          <w:lang w:eastAsia="en-GB"/>
        </w:rPr>
        <w:t>return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 </w:t>
      </w:r>
      <w:r w:rsidRPr="00186FEC">
        <w:rPr>
          <w:rFonts w:ascii="Consolas" w:eastAsia="Times New Roman" w:hAnsi="Consolas" w:cs="Consolas"/>
          <w:color w:val="B5CEA8"/>
          <w:sz w:val="15"/>
          <w:szCs w:val="15"/>
          <w:lang w:eastAsia="en-GB"/>
        </w:rPr>
        <w:t>0</w:t>
      </w:r>
      <w:r w:rsidRPr="00186FEC"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;</w:t>
      </w:r>
      <w:r>
        <w:rPr>
          <w:rFonts w:ascii="Consolas" w:eastAsia="Times New Roman" w:hAnsi="Consolas" w:cs="Consolas"/>
          <w:color w:val="D4D4D4"/>
          <w:sz w:val="15"/>
          <w:szCs w:val="15"/>
          <w:lang w:eastAsia="en-GB"/>
        </w:rPr>
        <w:t>}</w:t>
      </w:r>
    </w:p>
    <w:p w14:paraId="55FEEDC1" w14:textId="2D2D2B23" w:rsidR="00186FEC" w:rsidRPr="00186FEC" w:rsidRDefault="00186FEC" w:rsidP="00186FEC">
      <w:pPr>
        <w:rPr>
          <w:rFonts w:ascii="Times New Roman" w:eastAsia="Times New Roman" w:hAnsi="Times New Roman" w:cs="Times New Roman"/>
          <w:b/>
          <w:bCs/>
          <w:lang w:eastAsia="en-GB"/>
        </w:rPr>
      </w:pPr>
      <w:r w:rsidRPr="00186FEC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CODE IN COMPILER/IDE</w:t>
      </w:r>
      <w:r>
        <w:rPr>
          <w:rFonts w:ascii="Times New Roman" w:eastAsia="Times New Roman" w:hAnsi="Times New Roman" w:cs="Times New Roman"/>
          <w:b/>
          <w:bCs/>
          <w:lang w:eastAsia="en-GB"/>
        </w:rPr>
        <w:t>-</w:t>
      </w:r>
    </w:p>
    <w:p w14:paraId="32714880" w14:textId="77777777" w:rsidR="00186FEC" w:rsidRPr="00186FEC" w:rsidRDefault="00186FEC" w:rsidP="00186FEC">
      <w:pPr>
        <w:rPr>
          <w:rFonts w:ascii="Times New Roman" w:eastAsia="Times New Roman" w:hAnsi="Times New Roman" w:cs="Times New Roman"/>
          <w:lang w:eastAsia="en-GB"/>
        </w:rPr>
      </w:pPr>
    </w:p>
    <w:p w14:paraId="4E69D7C0" w14:textId="3BE8AEF5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  <w:r>
        <w:rPr>
          <w:rFonts w:ascii="Consolas" w:eastAsia="Times New Roman" w:hAnsi="Consolas" w:cs="Consolas"/>
          <w:noProof/>
          <w:color w:val="263238"/>
          <w:sz w:val="26"/>
          <w:szCs w:val="26"/>
          <w:lang w:eastAsia="en-GB"/>
        </w:rPr>
        <w:drawing>
          <wp:inline distT="0" distB="0" distL="0" distR="0" wp14:anchorId="4D576D83" wp14:editId="535D4338">
            <wp:extent cx="5709142" cy="3492000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3" t="14744" r="23731" b="27188"/>
                    <a:stretch/>
                  </pic:blipFill>
                  <pic:spPr bwMode="auto">
                    <a:xfrm>
                      <a:off x="0" y="0"/>
                      <a:ext cx="5730312" cy="350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CD141" w14:textId="3F987D55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</w:p>
    <w:p w14:paraId="3D9AF040" w14:textId="3DC7985E" w:rsidR="00186FEC" w:rsidRP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b/>
          <w:bCs/>
          <w:color w:val="263238"/>
          <w:sz w:val="26"/>
          <w:szCs w:val="26"/>
          <w:lang w:eastAsia="en-GB"/>
        </w:rPr>
      </w:pPr>
      <w:r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  <w:t xml:space="preserve">  </w:t>
      </w:r>
      <w:r w:rsidRPr="00186FEC">
        <w:rPr>
          <w:rFonts w:ascii="Consolas" w:eastAsia="Times New Roman" w:hAnsi="Consolas" w:cs="Consolas"/>
          <w:b/>
          <w:bCs/>
          <w:color w:val="263238"/>
          <w:sz w:val="26"/>
          <w:szCs w:val="26"/>
          <w:lang w:eastAsia="en-GB"/>
        </w:rPr>
        <w:t>OUTPUT</w:t>
      </w:r>
      <w:r>
        <w:rPr>
          <w:rFonts w:ascii="Consolas" w:eastAsia="Times New Roman" w:hAnsi="Consolas" w:cs="Consolas"/>
          <w:b/>
          <w:bCs/>
          <w:color w:val="263238"/>
          <w:sz w:val="26"/>
          <w:szCs w:val="26"/>
          <w:lang w:eastAsia="en-GB"/>
        </w:rPr>
        <w:t>-</w:t>
      </w:r>
    </w:p>
    <w:p w14:paraId="580CFEF8" w14:textId="4D1F65C9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  <w:r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  <w:t xml:space="preserve"> </w:t>
      </w:r>
      <w:r>
        <w:rPr>
          <w:rFonts w:ascii="Consolas" w:eastAsia="Times New Roman" w:hAnsi="Consolas" w:cs="Consolas"/>
          <w:noProof/>
          <w:color w:val="263238"/>
          <w:sz w:val="26"/>
          <w:szCs w:val="26"/>
          <w:lang w:eastAsia="en-GB"/>
        </w:rPr>
        <w:drawing>
          <wp:inline distT="0" distB="0" distL="0" distR="0" wp14:anchorId="6000BD33" wp14:editId="380CCF47">
            <wp:extent cx="6062799" cy="128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6" t="74108" r="35005" b="9311"/>
                    <a:stretch/>
                  </pic:blipFill>
                  <pic:spPr bwMode="auto">
                    <a:xfrm>
                      <a:off x="0" y="0"/>
                      <a:ext cx="6124057" cy="130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  <w:t xml:space="preserve">- </w:t>
      </w:r>
    </w:p>
    <w:p w14:paraId="4890ABBB" w14:textId="71190B5C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</w:p>
    <w:p w14:paraId="68D5ADDF" w14:textId="687C421D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</w:p>
    <w:p w14:paraId="02014747" w14:textId="0618221F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</w:p>
    <w:p w14:paraId="66E1C2FF" w14:textId="7E02A942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</w:p>
    <w:p w14:paraId="47244AD4" w14:textId="5657789D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</w:p>
    <w:p w14:paraId="74BAF174" w14:textId="42CDE7DA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</w:p>
    <w:p w14:paraId="704461A5" w14:textId="0A62F3C7" w:rsid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</w:p>
    <w:p w14:paraId="493F0C96" w14:textId="77777777" w:rsidR="00186FEC" w:rsidRDefault="00186FEC" w:rsidP="00186FEC"/>
    <w:p w14:paraId="12D2B1FC" w14:textId="77777777" w:rsidR="00186FEC" w:rsidRDefault="00186FEC" w:rsidP="00186FEC">
      <w:pPr>
        <w:pStyle w:val="BodyText"/>
        <w:ind w:left="200"/>
      </w:pPr>
      <w:r>
        <w:t>LEARNING OUTCOMES</w:t>
      </w:r>
    </w:p>
    <w:p w14:paraId="3802BBB5" w14:textId="77777777" w:rsidR="00186FEC" w:rsidRDefault="00186FEC" w:rsidP="00186FE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Apply coding skills to solve </w:t>
      </w:r>
      <w:proofErr w:type="gramStart"/>
      <w:r>
        <w:rPr>
          <w:rFonts w:ascii="Times New Roman" w:hAnsi="Times New Roman" w:cs="Times New Roman"/>
          <w:sz w:val="24"/>
        </w:rPr>
        <w:t>application based</w:t>
      </w:r>
      <w:proofErr w:type="gramEnd"/>
      <w:r>
        <w:rPr>
          <w:rFonts w:ascii="Times New Roman" w:hAnsi="Times New Roman" w:cs="Times New Roman"/>
          <w:sz w:val="24"/>
        </w:rPr>
        <w:t xml:space="preserve"> problems on competitive platforms such as Hacker Rank/ Hacker Earth/Code Chef. </w:t>
      </w:r>
    </w:p>
    <w:p w14:paraId="5BE7DA35" w14:textId="77777777" w:rsidR="00186FEC" w:rsidRDefault="00186FEC" w:rsidP="00186FE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Understand the basic concept and structure of computer hardware</w:t>
      </w:r>
    </w:p>
    <w:p w14:paraId="68AAF9B8" w14:textId="77777777" w:rsidR="00186FEC" w:rsidRDefault="00186FEC" w:rsidP="00186FE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2E7BA8">
        <w:rPr>
          <w:rFonts w:ascii="Times New Roman" w:hAnsi="Times New Roman" w:cs="Times New Roman"/>
          <w:sz w:val="24"/>
        </w:rPr>
        <w:t>Identify the existing configuration of the computers and peripherals.</w:t>
      </w:r>
    </w:p>
    <w:p w14:paraId="023AF937" w14:textId="77777777" w:rsidR="00186FEC" w:rsidRDefault="00186FEC" w:rsidP="00186FE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Installing and uninstalling multiple operating systems on a machine.</w:t>
      </w:r>
    </w:p>
    <w:p w14:paraId="2B775FA4" w14:textId="77777777" w:rsidR="00186FEC" w:rsidRDefault="00186FEC" w:rsidP="00186FEC">
      <w:pPr>
        <w:pStyle w:val="ListParagraph"/>
        <w:widowControl/>
        <w:numPr>
          <w:ilvl w:val="0"/>
          <w:numId w:val="1"/>
        </w:numPr>
        <w:autoSpaceDE/>
        <w:autoSpaceDN/>
        <w:spacing w:line="259" w:lineRule="auto"/>
        <w:contextualSpacing/>
        <w:jc w:val="both"/>
        <w:rPr>
          <w:rFonts w:ascii="Times New Roman" w:hAnsi="Times New Roman" w:cs="Times New Roman"/>
          <w:sz w:val="24"/>
        </w:rPr>
      </w:pPr>
      <w:r w:rsidRPr="002E7BA8">
        <w:rPr>
          <w:rFonts w:ascii="Times New Roman" w:hAnsi="Times New Roman" w:cs="Times New Roman"/>
          <w:sz w:val="24"/>
        </w:rPr>
        <w:t>Apply their knowledge about computer peripherals to identify /rectify problems on</w:t>
      </w:r>
      <w:r>
        <w:rPr>
          <w:rFonts w:ascii="Times New Roman" w:hAnsi="Times New Roman" w:cs="Times New Roman"/>
          <w:sz w:val="24"/>
        </w:rPr>
        <w:t>-</w:t>
      </w:r>
      <w:r w:rsidRPr="002E7BA8">
        <w:rPr>
          <w:rFonts w:ascii="Times New Roman" w:hAnsi="Times New Roman" w:cs="Times New Roman"/>
          <w:sz w:val="24"/>
        </w:rPr>
        <w:t>board.</w:t>
      </w:r>
    </w:p>
    <w:p w14:paraId="1D9CD3F3" w14:textId="77777777" w:rsidR="00186FEC" w:rsidRDefault="00186FEC" w:rsidP="00186FEC">
      <w:pPr>
        <w:pStyle w:val="BodyText"/>
        <w:ind w:left="200"/>
      </w:pPr>
    </w:p>
    <w:p w14:paraId="247BD2B1" w14:textId="77777777" w:rsidR="00186FEC" w:rsidRDefault="00186FEC" w:rsidP="00186FEC">
      <w:pPr>
        <w:pStyle w:val="BodyText"/>
        <w:ind w:left="200"/>
      </w:pPr>
      <w:r>
        <w:t>EVALUATION COLUMN (To be filled by concerned faculty only)</w:t>
      </w:r>
    </w:p>
    <w:p w14:paraId="3D4E99BB" w14:textId="77777777" w:rsidR="00186FEC" w:rsidRDefault="00186FEC" w:rsidP="00186FEC">
      <w:pPr>
        <w:pStyle w:val="BodyText"/>
        <w:spacing w:before="4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395"/>
        <w:gridCol w:w="1701"/>
        <w:gridCol w:w="1790"/>
      </w:tblGrid>
      <w:tr w:rsidR="00186FEC" w14:paraId="477C5033" w14:textId="77777777" w:rsidTr="00F57F1B">
        <w:trPr>
          <w:trHeight w:val="585"/>
        </w:trPr>
        <w:tc>
          <w:tcPr>
            <w:tcW w:w="1130" w:type="dxa"/>
          </w:tcPr>
          <w:p w14:paraId="0B6C7513" w14:textId="77777777" w:rsidR="00186FEC" w:rsidRDefault="00186FEC" w:rsidP="00F57F1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Sr. No.</w:t>
            </w:r>
          </w:p>
        </w:tc>
        <w:tc>
          <w:tcPr>
            <w:tcW w:w="4395" w:type="dxa"/>
          </w:tcPr>
          <w:p w14:paraId="5AD42115" w14:textId="77777777" w:rsidR="00186FEC" w:rsidRDefault="00186FEC" w:rsidP="00F57F1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1701" w:type="dxa"/>
          </w:tcPr>
          <w:p w14:paraId="170611E6" w14:textId="77777777" w:rsidR="00186FEC" w:rsidRDefault="00186FEC" w:rsidP="00F57F1B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</w:p>
          <w:p w14:paraId="5EE97447" w14:textId="77777777" w:rsidR="00186FEC" w:rsidRDefault="00186FEC" w:rsidP="00F57F1B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790" w:type="dxa"/>
          </w:tcPr>
          <w:p w14:paraId="3D1EABD3" w14:textId="77777777" w:rsidR="00186FEC" w:rsidRDefault="00186FEC" w:rsidP="00F57F1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14:paraId="5CB283EF" w14:textId="77777777" w:rsidR="00186FEC" w:rsidRDefault="00186FEC" w:rsidP="00F57F1B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Obtained</w:t>
            </w:r>
          </w:p>
        </w:tc>
      </w:tr>
      <w:tr w:rsidR="00186FEC" w14:paraId="74A84B3C" w14:textId="77777777" w:rsidTr="00F57F1B">
        <w:trPr>
          <w:trHeight w:val="585"/>
        </w:trPr>
        <w:tc>
          <w:tcPr>
            <w:tcW w:w="1130" w:type="dxa"/>
          </w:tcPr>
          <w:p w14:paraId="071D8F58" w14:textId="77777777" w:rsidR="00186FEC" w:rsidRDefault="00186FEC" w:rsidP="00F57F1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95" w:type="dxa"/>
          </w:tcPr>
          <w:p w14:paraId="1410DC24" w14:textId="77777777" w:rsidR="00186FEC" w:rsidRDefault="00186FEC" w:rsidP="00F57F1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Worksheet Completion including writing learning objective/ Outcome</w:t>
            </w:r>
          </w:p>
        </w:tc>
        <w:tc>
          <w:tcPr>
            <w:tcW w:w="1701" w:type="dxa"/>
          </w:tcPr>
          <w:p w14:paraId="65DA1B41" w14:textId="77777777" w:rsidR="00186FEC" w:rsidRDefault="00186FEC" w:rsidP="00F57F1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90" w:type="dxa"/>
          </w:tcPr>
          <w:p w14:paraId="7B548612" w14:textId="77777777" w:rsidR="00186FEC" w:rsidRDefault="00186FEC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186FEC" w14:paraId="4A5AD33C" w14:textId="77777777" w:rsidTr="00F57F1B">
        <w:trPr>
          <w:trHeight w:val="880"/>
        </w:trPr>
        <w:tc>
          <w:tcPr>
            <w:tcW w:w="1130" w:type="dxa"/>
          </w:tcPr>
          <w:p w14:paraId="775B2FCF" w14:textId="77777777" w:rsidR="00186FEC" w:rsidRDefault="00186FEC" w:rsidP="00F57F1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95" w:type="dxa"/>
          </w:tcPr>
          <w:p w14:paraId="00461183" w14:textId="77777777" w:rsidR="00186FEC" w:rsidRDefault="00186FEC" w:rsidP="00F57F1B">
            <w:pPr>
              <w:pStyle w:val="TableParagraph"/>
              <w:spacing w:line="240" w:lineRule="auto"/>
              <w:ind w:right="27"/>
              <w:rPr>
                <w:sz w:val="24"/>
              </w:rPr>
            </w:pPr>
            <w:r>
              <w:rPr>
                <w:sz w:val="24"/>
              </w:rPr>
              <w:t>Post Lab Quiz Result</w:t>
            </w:r>
          </w:p>
        </w:tc>
        <w:tc>
          <w:tcPr>
            <w:tcW w:w="1701" w:type="dxa"/>
          </w:tcPr>
          <w:p w14:paraId="1B1A8511" w14:textId="77777777" w:rsidR="00186FEC" w:rsidRDefault="00186FEC" w:rsidP="00F57F1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636F92AD" w14:textId="77777777" w:rsidR="00186FEC" w:rsidRDefault="00186FEC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186FEC" w14:paraId="09E54AD7" w14:textId="77777777" w:rsidTr="00F57F1B">
        <w:trPr>
          <w:trHeight w:val="500"/>
        </w:trPr>
        <w:tc>
          <w:tcPr>
            <w:tcW w:w="1130" w:type="dxa"/>
          </w:tcPr>
          <w:p w14:paraId="19667D37" w14:textId="77777777" w:rsidR="00186FEC" w:rsidRDefault="00186FEC" w:rsidP="00F57F1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95" w:type="dxa"/>
          </w:tcPr>
          <w:p w14:paraId="0BDE6759" w14:textId="77777777" w:rsidR="00186FEC" w:rsidRDefault="00186FEC" w:rsidP="00F57F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Student engagement in Simulation/ Performance/ </w:t>
            </w:r>
            <w:proofErr w:type="gramStart"/>
            <w:r>
              <w:rPr>
                <w:sz w:val="24"/>
              </w:rPr>
              <w:t>Pre Lab</w:t>
            </w:r>
            <w:proofErr w:type="gramEnd"/>
            <w:r>
              <w:rPr>
                <w:sz w:val="24"/>
              </w:rPr>
              <w:t xml:space="preserve"> Questions</w:t>
            </w:r>
          </w:p>
        </w:tc>
        <w:tc>
          <w:tcPr>
            <w:tcW w:w="1701" w:type="dxa"/>
          </w:tcPr>
          <w:p w14:paraId="6E2F75EE" w14:textId="77777777" w:rsidR="00186FEC" w:rsidRDefault="00186FEC" w:rsidP="00F57F1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2DCC18EF" w14:textId="77777777" w:rsidR="00186FEC" w:rsidRDefault="00186FEC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186FEC" w14:paraId="59F1F999" w14:textId="77777777" w:rsidTr="00F57F1B">
        <w:trPr>
          <w:trHeight w:val="428"/>
        </w:trPr>
        <w:tc>
          <w:tcPr>
            <w:tcW w:w="1130" w:type="dxa"/>
          </w:tcPr>
          <w:p w14:paraId="3C74CE8E" w14:textId="77777777" w:rsidR="00186FEC" w:rsidRDefault="00186FEC" w:rsidP="00F57F1B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95" w:type="dxa"/>
          </w:tcPr>
          <w:p w14:paraId="6824FD1E" w14:textId="77777777" w:rsidR="00186FEC" w:rsidRDefault="00186FEC" w:rsidP="00F57F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 Marks</w:t>
            </w:r>
          </w:p>
        </w:tc>
        <w:tc>
          <w:tcPr>
            <w:tcW w:w="1701" w:type="dxa"/>
          </w:tcPr>
          <w:p w14:paraId="6E0F5870" w14:textId="77777777" w:rsidR="00186FEC" w:rsidRDefault="00186FEC" w:rsidP="00F57F1B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90" w:type="dxa"/>
          </w:tcPr>
          <w:p w14:paraId="5DC0BA25" w14:textId="77777777" w:rsidR="00186FEC" w:rsidRDefault="00186FEC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             </w:t>
            </w:r>
          </w:p>
          <w:p w14:paraId="45B20837" w14:textId="77777777" w:rsidR="00186FEC" w:rsidRDefault="00186FEC" w:rsidP="00F57F1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112EBE16" w14:textId="77777777" w:rsidR="00186FEC" w:rsidRPr="00186FEC" w:rsidRDefault="00186FEC" w:rsidP="00186FEC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color w:val="263238"/>
          <w:sz w:val="26"/>
          <w:szCs w:val="26"/>
          <w:lang w:eastAsia="en-GB"/>
        </w:rPr>
      </w:pPr>
    </w:p>
    <w:sectPr w:rsidR="00186FEC" w:rsidRPr="00186FEC" w:rsidSect="00CE2FA3">
      <w:headerReference w:type="default" r:id="rId9"/>
      <w:footerReference w:type="default" r:id="rId10"/>
      <w:pgSz w:w="12240" w:h="15840"/>
      <w:pgMar w:top="1160" w:right="940" w:bottom="1140" w:left="1457" w:header="210" w:footer="953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E3B46" w14:textId="77777777" w:rsidR="00FD6EB7" w:rsidRDefault="00FD6EB7" w:rsidP="00C62BF0">
      <w:r>
        <w:separator/>
      </w:r>
    </w:p>
  </w:endnote>
  <w:endnote w:type="continuationSeparator" w:id="0">
    <w:p w14:paraId="4CE990F0" w14:textId="77777777" w:rsidR="00FD6EB7" w:rsidRDefault="00FD6EB7" w:rsidP="00C62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Baloo">
    <w:altName w:val="﷽﷽﷽﷽﷽﷽ഀː怀"/>
    <w:panose1 w:val="03080902040302020200"/>
    <w:charset w:val="4D"/>
    <w:family w:val="script"/>
    <w:pitch w:val="variable"/>
    <w:sig w:usb0="A000807F" w:usb1="4000207B" w:usb2="00000000" w:usb3="00000000" w:csb0="00000193" w:csb1="00000000"/>
  </w:font>
  <w:font w:name="Open Sans"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DED7F0" w14:textId="77777777" w:rsidR="00C62BF0" w:rsidRPr="00C62BF0" w:rsidRDefault="00C62BF0" w:rsidP="00C62BF0">
    <w:pPr>
      <w:pStyle w:val="Footer"/>
      <w:rPr>
        <w:rFonts w:ascii="Arial Rounded MT Bold" w:hAnsi="Arial Rounded MT Bold"/>
        <w:b/>
        <w:bCs/>
        <w:sz w:val="18"/>
        <w:szCs w:val="18"/>
      </w:rPr>
    </w:pPr>
    <w:r w:rsidRPr="00C62BF0">
      <w:rPr>
        <w:rFonts w:ascii="Arial Rounded MT Bold" w:hAnsi="Arial Rounded MT Bold"/>
        <w:b/>
        <w:bCs/>
        <w:sz w:val="18"/>
        <w:szCs w:val="18"/>
      </w:rPr>
      <w:t xml:space="preserve">SUBJECT  - COMPUTER WORKSHOP                                                             SUBCODE -  </w:t>
    </w:r>
    <w:r w:rsidRPr="00C62BF0">
      <w:rPr>
        <w:rFonts w:ascii="Arial Rounded MT Bold" w:eastAsia="Times New Roman" w:hAnsi="Arial Rounded MT Bold" w:cs="Open Sans"/>
        <w:b/>
        <w:bCs/>
        <w:color w:val="262626"/>
        <w:sz w:val="18"/>
        <w:szCs w:val="18"/>
        <w:shd w:val="clear" w:color="auto" w:fill="FFFFFF"/>
        <w:lang w:eastAsia="en-GB"/>
      </w:rPr>
      <w:t>21E-20CSP-155_20BCS26_B</w:t>
    </w:r>
  </w:p>
  <w:p w14:paraId="740EB88C" w14:textId="77777777" w:rsidR="00C62BF0" w:rsidRPr="00C62BF0" w:rsidRDefault="00C62BF0">
    <w:pPr>
      <w:pStyle w:val="Foo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D1A274" w14:textId="77777777" w:rsidR="00FD6EB7" w:rsidRDefault="00FD6EB7" w:rsidP="00C62BF0">
      <w:r>
        <w:separator/>
      </w:r>
    </w:p>
  </w:footnote>
  <w:footnote w:type="continuationSeparator" w:id="0">
    <w:p w14:paraId="1EBDF6EA" w14:textId="77777777" w:rsidR="00FD6EB7" w:rsidRDefault="00FD6EB7" w:rsidP="00C62B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46219" w14:textId="77777777" w:rsidR="00C62BF0" w:rsidRDefault="00C62BF0">
    <w:pPr>
      <w:pStyle w:val="Header"/>
    </w:pPr>
    <w:r w:rsidRPr="00C62BF0">
      <w:rPr>
        <w:rFonts w:ascii="Times New Roman" w:eastAsia="Times New Roman" w:hAnsi="Times New Roman" w:cs="Times New Roman"/>
        <w:lang w:eastAsia="en-GB"/>
      </w:rPr>
      <w:fldChar w:fldCharType="begin"/>
    </w:r>
    <w:r w:rsidRPr="00C62BF0">
      <w:rPr>
        <w:rFonts w:ascii="Times New Roman" w:eastAsia="Times New Roman" w:hAnsi="Times New Roman" w:cs="Times New Roman"/>
        <w:lang w:eastAsia="en-GB"/>
      </w:rPr>
      <w:instrText xml:space="preserve"> INCLUDEPICTURE "/var/folders/xg/wnfwgt6n41q0tplxx5t_rl740000gn/T/com.microsoft.Word/WebArchiveCopyPasteTempFiles/cu-logo-mob.png" \* MERGEFORMATINET </w:instrText>
    </w:r>
    <w:r w:rsidRPr="00C62BF0">
      <w:rPr>
        <w:rFonts w:ascii="Times New Roman" w:eastAsia="Times New Roman" w:hAnsi="Times New Roman" w:cs="Times New Roman"/>
        <w:lang w:eastAsia="en-GB"/>
      </w:rPr>
      <w:fldChar w:fldCharType="separate"/>
    </w:r>
    <w:r w:rsidRPr="00C62BF0">
      <w:rPr>
        <w:rFonts w:ascii="Times New Roman" w:eastAsia="Times New Roman" w:hAnsi="Times New Roman" w:cs="Times New Roman"/>
        <w:noProof/>
        <w:lang w:eastAsia="en-GB"/>
      </w:rPr>
      <w:drawing>
        <wp:inline distT="0" distB="0" distL="0" distR="0" wp14:anchorId="46D9F462" wp14:editId="328124AD">
          <wp:extent cx="2099145" cy="729145"/>
          <wp:effectExtent l="0" t="0" r="0" b="0"/>
          <wp:docPr id="1" name="Picture 1" descr="Best Private University in Punjab, North India (India) - Chandigarh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Private University in Punjab, North India (India) - Chandigarh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179" cy="7520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62BF0">
      <w:rPr>
        <w:rFonts w:ascii="Times New Roman" w:eastAsia="Times New Roman" w:hAnsi="Times New Roman" w:cs="Times New Roman"/>
        <w:lang w:eastAsia="en-GB"/>
      </w:rPr>
      <w:fldChar w:fldCharType="end"/>
    </w:r>
  </w:p>
  <w:p w14:paraId="76A44FEA" w14:textId="77777777" w:rsidR="00C62BF0" w:rsidRDefault="00C62B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B443CF"/>
    <w:multiLevelType w:val="hybridMultilevel"/>
    <w:tmpl w:val="3306B2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attachedTemplate r:id="rId1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3EA"/>
    <w:rsid w:val="00186FEC"/>
    <w:rsid w:val="005D44AD"/>
    <w:rsid w:val="006E63EA"/>
    <w:rsid w:val="00864C10"/>
    <w:rsid w:val="0096067D"/>
    <w:rsid w:val="009D6A4F"/>
    <w:rsid w:val="00B67395"/>
    <w:rsid w:val="00C62BF0"/>
    <w:rsid w:val="00CE2FA3"/>
    <w:rsid w:val="00EE58FF"/>
    <w:rsid w:val="00FD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21C4E"/>
  <w15:chartTrackingRefBased/>
  <w15:docId w15:val="{E8C59463-0B36-4448-8089-D27AFE97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B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2BF0"/>
  </w:style>
  <w:style w:type="paragraph" w:styleId="Footer">
    <w:name w:val="footer"/>
    <w:basedOn w:val="Normal"/>
    <w:link w:val="FooterChar"/>
    <w:uiPriority w:val="99"/>
    <w:unhideWhenUsed/>
    <w:rsid w:val="00C62B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2BF0"/>
  </w:style>
  <w:style w:type="paragraph" w:styleId="NormalWeb">
    <w:name w:val="Normal (Web)"/>
    <w:basedOn w:val="Normal"/>
    <w:uiPriority w:val="99"/>
    <w:semiHidden/>
    <w:unhideWhenUsed/>
    <w:rsid w:val="00186FE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186FE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6F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6FEC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odyText">
    <w:name w:val="Body Text"/>
    <w:basedOn w:val="Normal"/>
    <w:link w:val="BodyTextChar"/>
    <w:uiPriority w:val="1"/>
    <w:qFormat/>
    <w:rsid w:val="00186FEC"/>
    <w:pPr>
      <w:widowControl w:val="0"/>
      <w:autoSpaceDE w:val="0"/>
      <w:autoSpaceDN w:val="0"/>
    </w:pPr>
    <w:rPr>
      <w:rFonts w:ascii="Calibri" w:eastAsia="Calibri" w:hAnsi="Calibri" w:cs="Calibri"/>
      <w:b/>
      <w:bCs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86FEC"/>
    <w:rPr>
      <w:rFonts w:ascii="Calibri" w:eastAsia="Calibri" w:hAnsi="Calibri" w:cs="Calibri"/>
      <w:b/>
      <w:bCs/>
      <w:lang w:val="en-US" w:bidi="en-US"/>
    </w:rPr>
  </w:style>
  <w:style w:type="paragraph" w:styleId="ListParagraph">
    <w:name w:val="List Paragraph"/>
    <w:basedOn w:val="Normal"/>
    <w:uiPriority w:val="34"/>
    <w:qFormat/>
    <w:rsid w:val="00186FEC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186FEC"/>
    <w:pPr>
      <w:widowControl w:val="0"/>
      <w:autoSpaceDE w:val="0"/>
      <w:autoSpaceDN w:val="0"/>
      <w:spacing w:line="292" w:lineRule="exact"/>
      <w:ind w:left="105"/>
    </w:pPr>
    <w:rPr>
      <w:rFonts w:ascii="Calibri" w:eastAsia="Calibri" w:hAnsi="Calibri" w:cs="Calibri"/>
      <w:sz w:val="22"/>
      <w:szCs w:val="22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43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94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1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1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1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4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2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08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6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4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29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49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ajdeepjaiswal/Library/Group%20Containers/UBF8T346G9.Office/User%20Content.localized/Templates.localized/CW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CW TEMPLATE.dotx</Template>
  <TotalTime>1</TotalTime>
  <Pages>4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2021-05-04T10:28:00Z</dcterms:created>
  <dcterms:modified xsi:type="dcterms:W3CDTF">2021-05-04T10:28:00Z</dcterms:modified>
</cp:coreProperties>
</file>